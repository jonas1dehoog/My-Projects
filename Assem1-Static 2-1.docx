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6C2969C" w14:textId="77777777" w:rsidTr="00A43A5B">
        <w:trPr>
          <w:cantSplit/>
          <w:trHeight w:val="4488"/>
        </w:trPr>
        <w:tc>
          <w:tcPr>
            <w:tcW w:w="6285" w:type="dxa"/>
          </w:tcPr>
          <w:p w14:paraId="0F913EE0" w14:textId="24615C95" w:rsidR="00F448BC" w:rsidRDefault="001E1F5A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98E6E" wp14:editId="237C3B58">
                  <wp:extent cx="3853815" cy="1858645"/>
                  <wp:effectExtent l="0" t="0" r="0" b="825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CA80166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225CF32" w14:textId="0F767C67" w:rsidR="00B77317" w:rsidRPr="00CD1539" w:rsidRDefault="001E1F5A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1</w:t>
                  </w:r>
                </w:p>
                <w:p w14:paraId="0F8A975F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52DDC1B2" w14:textId="48F5F893" w:rsidR="00B77317" w:rsidRPr="00CD1539" w:rsidRDefault="001E1F5A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September 2, 2020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205CAD9F" w14:textId="0FDE4F7E" w:rsidR="00B77317" w:rsidRPr="00CD1539" w:rsidRDefault="001E1F5A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1E7D6C14" w14:textId="3DF6AB57" w:rsidR="00B77317" w:rsidRPr="006A441F" w:rsidRDefault="001E1F5A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6BCD57C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644A807E" w14:textId="21623543" w:rsidR="00B77317" w:rsidRDefault="001E1F5A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5054569" w14:textId="66782843" w:rsidR="001E1F5A" w:rsidRDefault="001041F1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49955455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_Toc49955455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1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6448D0F" w14:textId="70FEE727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56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_Toc49955456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2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E44FF8" w14:textId="56C35A3E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57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_Toc49955457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2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DC9691" w14:textId="0D8C8707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58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_Toc49955458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5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88F85E" w14:textId="333F6308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59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_Toc49955459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5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ACF0C3" w14:textId="0E3D1D0C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0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_Toc49955460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6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9D2EAC" w14:textId="509DA462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1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_Toc49955461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8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714616A" w14:textId="3970CFF0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2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_Toc49955462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8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E9ECB0" w14:textId="5018EC06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3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_Toc49955463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8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29D2DC" w14:textId="0771AA89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4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_Toc49955464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8B213C" w14:textId="617ABCEB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5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_Toc49955465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86B012" w14:textId="6BCDEAAD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6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_Toc49955466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1D81FF" w14:textId="12A8130A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7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_Toc49955467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810FD37" w14:textId="5C078758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8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_Toc49955468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CED7D5" w14:textId="2F8474C8" w:rsidR="001E1F5A" w:rsidRDefault="00BF3003">
                      <w:pPr>
                        <w:pStyle w:val="TOC1"/>
                        <w:rPr>
                          <w:noProof/>
                          <w:sz w:val="22"/>
                          <w:lang w:val="en-CA" w:eastAsia="en-CA"/>
                        </w:rPr>
                      </w:pPr>
                      <w:hyperlink w:anchor="_Toc49955469" w:history="1">
                        <w:r w:rsidR="001E1F5A" w:rsidRPr="0093556B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1E1F5A">
                          <w:rPr>
                            <w:noProof/>
                            <w:webHidden/>
                          </w:rPr>
                          <w:tab/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E1F5A">
                          <w:rPr>
                            <w:noProof/>
                            <w:webHidden/>
                          </w:rPr>
                          <w:instrText xml:space="preserve"> PAGEREF _Toc49955469 \h </w:instrText>
                        </w:r>
                        <w:r w:rsidR="001E1F5A">
                          <w:rPr>
                            <w:noProof/>
                            <w:webHidden/>
                          </w:rPr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E1F5A">
                          <w:rPr>
                            <w:noProof/>
                            <w:webHidden/>
                          </w:rPr>
                          <w:t>9</w:t>
                        </w:r>
                        <w:r w:rsidR="001E1F5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3044D5" w14:textId="403AF0B4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3FAE24B2" w14:textId="77777777" w:rsidR="00F448BC" w:rsidRDefault="00F448BC" w:rsidP="00A5373F"/>
        </w:tc>
      </w:tr>
      <w:tr w:rsidR="00F448BC" w14:paraId="515299D3" w14:textId="77777777" w:rsidTr="00BE081A">
        <w:trPr>
          <w:cantSplit/>
          <w:trHeight w:val="3924"/>
        </w:trPr>
        <w:tc>
          <w:tcPr>
            <w:tcW w:w="6285" w:type="dxa"/>
          </w:tcPr>
          <w:p w14:paraId="42189F43" w14:textId="19037833" w:rsidR="00C27B5D" w:rsidRDefault="001E1F5A" w:rsidP="00C27B5D">
            <w:pPr>
              <w:pStyle w:val="Heading1"/>
              <w:outlineLvl w:val="0"/>
            </w:pPr>
            <w:bookmarkStart w:id="0" w:name="_Toc49955455"/>
            <w:r>
              <w:t>Description</w:t>
            </w:r>
            <w:bookmarkEnd w:id="0"/>
          </w:p>
          <w:p w14:paraId="45A296D8" w14:textId="318D2B24" w:rsidR="00F448BC" w:rsidRPr="00E65D6E" w:rsidRDefault="001E1F5A" w:rsidP="00FF408C">
            <w:r>
              <w:t>No Data</w:t>
            </w:r>
          </w:p>
        </w:tc>
        <w:tc>
          <w:tcPr>
            <w:tcW w:w="4713" w:type="dxa"/>
            <w:vMerge/>
          </w:tcPr>
          <w:p w14:paraId="0981BD94" w14:textId="77777777" w:rsidR="00F448BC" w:rsidRPr="00A33AA4" w:rsidRDefault="00F448BC" w:rsidP="00840CC7">
            <w:pPr>
              <w:pStyle w:val="TOC3"/>
            </w:pPr>
          </w:p>
        </w:tc>
      </w:tr>
    </w:tbl>
    <w:p w14:paraId="68E4234B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222D9BC3" w14:textId="77777777" w:rsidTr="00DD03CF">
        <w:tc>
          <w:tcPr>
            <w:tcW w:w="11016" w:type="dxa"/>
          </w:tcPr>
          <w:p w14:paraId="132AE6D1" w14:textId="591C2EC1" w:rsidR="00343025" w:rsidRDefault="001E1F5A" w:rsidP="00343025">
            <w:pPr>
              <w:pStyle w:val="Heading1"/>
              <w:outlineLvl w:val="0"/>
            </w:pPr>
            <w:bookmarkStart w:id="1" w:name="_Toc49955456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7EE7EAF4" w14:textId="723444A2" w:rsidR="00A96F2C" w:rsidRDefault="00A96F2C" w:rsidP="00A96F2C"/>
        </w:tc>
      </w:tr>
    </w:tbl>
    <w:p w14:paraId="4ABD4AE6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C4232ED" w14:textId="77777777" w:rsidTr="00ED5A01">
        <w:tc>
          <w:tcPr>
            <w:tcW w:w="11016" w:type="dxa"/>
          </w:tcPr>
          <w:p w14:paraId="5AEF4932" w14:textId="7CAC01E7" w:rsidR="00FF408C" w:rsidRDefault="001E1F5A" w:rsidP="00FF408C">
            <w:pPr>
              <w:pStyle w:val="Heading1"/>
              <w:outlineLvl w:val="0"/>
            </w:pPr>
            <w:bookmarkStart w:id="5" w:name="_Toc49955457"/>
            <w:r>
              <w:t>Model Information</w:t>
            </w:r>
            <w:bookmarkEnd w:id="5"/>
          </w:p>
          <w:p w14:paraId="28D7F5BB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D46F3F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4FE4F94" w14:textId="77777777" w:rsidTr="00077EA0">
                    <w:tc>
                      <w:tcPr>
                        <w:tcW w:w="8640" w:type="dxa"/>
                      </w:tcPr>
                      <w:p w14:paraId="7FFAD65B" w14:textId="1F4763E0" w:rsidR="00077EA0" w:rsidRDefault="001E1F5A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0CF3F4D" wp14:editId="43C27485">
                              <wp:extent cx="5349240" cy="2580005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580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B3FB79C" w14:textId="38C0E622" w:rsidR="00C16188" w:rsidRDefault="001E1F5A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Assem1</w:t>
                  </w:r>
                </w:p>
                <w:p w14:paraId="1673A328" w14:textId="4D0D199B" w:rsidR="00C16188" w:rsidRDefault="001E1F5A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32E5D7B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097084" w14:textId="2747816C" w:rsidR="00C16188" w:rsidRPr="0044448A" w:rsidRDefault="001E1F5A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5499875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C5163E" w14:textId="21B85694" w:rsidR="00C16188" w:rsidRDefault="001E1F5A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F32B33" w14:textId="64A2A2AB" w:rsidR="00C16188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6CD4C32" w14:textId="2588E6B5" w:rsidR="00C16188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F0FFFE" w14:textId="0A06B99F" w:rsidR="00C16188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1E1F5A" w14:paraId="586DD675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59AD732" w14:textId="54148E42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Cut-Extrude3</w:t>
                  </w:r>
                </w:p>
                <w:p w14:paraId="003E7435" w14:textId="637AD3CC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1C3470" wp14:editId="3DDE03EB">
                        <wp:extent cx="1562735" cy="753745"/>
                        <wp:effectExtent l="0" t="0" r="0" b="8255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6FCBCF6" w14:textId="75C1073B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E8C92CB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Mass:0.012469 kg</w:t>
                  </w:r>
                </w:p>
                <w:p w14:paraId="35C3DBE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Volume:2.76473e-06 m^3</w:t>
                  </w:r>
                </w:p>
                <w:p w14:paraId="12586C85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Density:4,510 kg/m^3</w:t>
                  </w:r>
                </w:p>
                <w:p w14:paraId="1125C5A5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Weight:0.122196 N</w:t>
                  </w:r>
                </w:p>
                <w:p w14:paraId="58EA33E9" w14:textId="6547DE3D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E21AC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files\bulkhead 1.SLDPRT</w:t>
                  </w:r>
                </w:p>
                <w:p w14:paraId="2BD65454" w14:textId="652AAF1E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31 21:18:27 2020</w:t>
                  </w:r>
                </w:p>
              </w:tc>
            </w:tr>
            <w:tr w:rsidR="001E1F5A" w14:paraId="47095794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C92C56" w14:textId="54D1AFAA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Cut-Extrude3</w:t>
                  </w:r>
                </w:p>
                <w:p w14:paraId="28B68CF3" w14:textId="13629A9F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8D27976" wp14:editId="54F35A9B">
                        <wp:extent cx="1562735" cy="753745"/>
                        <wp:effectExtent l="0" t="0" r="0" b="8255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E4A1878" w14:textId="23002D2F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54C41F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Mass:0.012469 kg</w:t>
                  </w:r>
                </w:p>
                <w:p w14:paraId="3749037E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Volume:2.76473e-06 m^3</w:t>
                  </w:r>
                </w:p>
                <w:p w14:paraId="38288082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Density:4,510 kg/m^3</w:t>
                  </w:r>
                </w:p>
                <w:p w14:paraId="41A7541D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Weight:0.122196 N</w:t>
                  </w:r>
                </w:p>
                <w:p w14:paraId="7B99BDC2" w14:textId="04D6DB4A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C37EC3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files\bulkhead 1.SLDPRT</w:t>
                  </w:r>
                </w:p>
                <w:p w14:paraId="5411B994" w14:textId="386D62FA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31 21:18:27 2020</w:t>
                  </w:r>
                </w:p>
              </w:tc>
            </w:tr>
            <w:tr w:rsidR="001E1F5A" w14:paraId="32AD1AFD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C71A96C" w14:textId="32DA8A91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3F7D7A36" w14:textId="333B073A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9111A3" wp14:editId="0EAE66C8">
                        <wp:extent cx="1562735" cy="753745"/>
                        <wp:effectExtent l="0" t="0" r="0" b="8255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BC64B9F" w14:textId="512CB9A3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3D2A6A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Mass:0.0289444 kg</w:t>
                  </w:r>
                </w:p>
                <w:p w14:paraId="6DA4B29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Volume:6.41784e-06 m^3</w:t>
                  </w:r>
                </w:p>
                <w:p w14:paraId="357942A7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Density:4,510 kg/m^3</w:t>
                  </w:r>
                </w:p>
                <w:p w14:paraId="55CCAD8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Weight:0.283656 N</w:t>
                  </w:r>
                </w:p>
                <w:p w14:paraId="11500315" w14:textId="07FED20B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58FF02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files\bulkhead 2.SLDPRT</w:t>
                  </w:r>
                </w:p>
                <w:p w14:paraId="4592FAD2" w14:textId="7DFC2EED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1 12:28:14 2020</w:t>
                  </w:r>
                </w:p>
              </w:tc>
            </w:tr>
            <w:tr w:rsidR="001E1F5A" w14:paraId="11E4A069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F12770" w14:textId="021931E4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CirPattern4</w:t>
                  </w:r>
                </w:p>
                <w:p w14:paraId="7F82D11F" w14:textId="71E07106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5CF46E" wp14:editId="697B8712">
                        <wp:extent cx="1562735" cy="753745"/>
                        <wp:effectExtent l="0" t="0" r="0" b="825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9D7F82" w14:textId="3B10C327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AA6E6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Mass:0.0913731 kg</w:t>
                  </w:r>
                </w:p>
                <w:p w14:paraId="063E001D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Volume:3.38419e-05 m^3</w:t>
                  </w:r>
                </w:p>
                <w:p w14:paraId="244765AE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6A7E7F4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Weight:0.895457 N</w:t>
                  </w:r>
                </w:p>
                <w:p w14:paraId="2D3171C6" w14:textId="62147A62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D01EA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files\casing for fuel rod.SLDPRT</w:t>
                  </w:r>
                </w:p>
                <w:p w14:paraId="5CE680B6" w14:textId="6A356B92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30 16:11:15 2020</w:t>
                  </w:r>
                </w:p>
              </w:tc>
            </w:tr>
            <w:tr w:rsidR="001E1F5A" w14:paraId="65E33819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EA8AE7" w14:textId="26C50CB0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CirPattern4</w:t>
                  </w:r>
                </w:p>
                <w:p w14:paraId="62DF8094" w14:textId="3B26DAD6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A606BA" wp14:editId="2958D0CD">
                        <wp:extent cx="1562735" cy="753745"/>
                        <wp:effectExtent l="0" t="0" r="0" b="8255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54A49A" w14:textId="28984EC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E028B0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Mass:0.0914744 kg</w:t>
                  </w:r>
                </w:p>
                <w:p w14:paraId="267FCF9D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Volume:3.38794e-05 m^3</w:t>
                  </w:r>
                </w:p>
                <w:p w14:paraId="5F5FA8C5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D3F2CA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Weight:0.896449 N</w:t>
                  </w:r>
                </w:p>
                <w:p w14:paraId="513B84EE" w14:textId="73DA6AC6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EC9D81A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files\casing for oxydizer.SLDPRT</w:t>
                  </w:r>
                </w:p>
                <w:p w14:paraId="73678842" w14:textId="70742347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1 13:15:51 2020</w:t>
                  </w:r>
                </w:p>
              </w:tc>
            </w:tr>
            <w:tr w:rsidR="001E1F5A" w14:paraId="65C45C23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EBF51E" w14:textId="083BA424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Fillet3</w:t>
                  </w:r>
                </w:p>
                <w:p w14:paraId="6F275829" w14:textId="603991C2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B999AAB" wp14:editId="575C1557">
                        <wp:extent cx="1562735" cy="753745"/>
                        <wp:effectExtent l="0" t="0" r="0" b="8255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6E1C0C" w14:textId="7E180AA0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2C692EB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Mass:0.000827621 kg</w:t>
                  </w:r>
                </w:p>
                <w:p w14:paraId="03311EE4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Volume:2.95579e-07 m^3</w:t>
                  </w:r>
                </w:p>
                <w:p w14:paraId="13B8F952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Density:2,800 kg/m^3</w:t>
                  </w:r>
                </w:p>
                <w:p w14:paraId="7B4AF21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Weight:0.00811069 N</w:t>
                  </w:r>
                </w:p>
                <w:p w14:paraId="4236DBA4" w14:textId="3A416EF8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99CFDA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files\connector to valve and casing.SLDPRT</w:t>
                  </w:r>
                </w:p>
                <w:p w14:paraId="4D94EFE7" w14:textId="46C797F7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31 19:36:32 2020</w:t>
                  </w:r>
                </w:p>
              </w:tc>
            </w:tr>
            <w:tr w:rsidR="001E1F5A" w14:paraId="12541907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90FA825" w14:textId="68E1EFFA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Fillet3</w:t>
                  </w:r>
                </w:p>
                <w:p w14:paraId="28B26FD4" w14:textId="57AFC511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27FB10" wp14:editId="1AC502E4">
                        <wp:extent cx="1562735" cy="753745"/>
                        <wp:effectExtent l="0" t="0" r="0" b="8255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078F06E" w14:textId="6C94F705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DAB3A1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Mass:0.000827621 kg</w:t>
                  </w:r>
                </w:p>
                <w:p w14:paraId="5C8BD98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Volume:2.95579e-07 m^3</w:t>
                  </w:r>
                </w:p>
                <w:p w14:paraId="1C786C3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Density:2,800 kg/m^3</w:t>
                  </w:r>
                </w:p>
                <w:p w14:paraId="00426B3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Weight:0.00811069 N</w:t>
                  </w:r>
                </w:p>
                <w:p w14:paraId="1AAC92B1" w14:textId="52DCEB79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6D50C5B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files\connector to valve and casing.SLDPRT</w:t>
                  </w:r>
                </w:p>
                <w:p w14:paraId="698444E6" w14:textId="1647F042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31 19:36:32 2020</w:t>
                  </w:r>
                </w:p>
              </w:tc>
            </w:tr>
            <w:tr w:rsidR="001E1F5A" w14:paraId="7B1F4793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F50E37B" w14:textId="0EC72D05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Fillet3</w:t>
                  </w:r>
                </w:p>
                <w:p w14:paraId="1D33B988" w14:textId="745A6DC6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3245E2" wp14:editId="3A042759">
                        <wp:extent cx="1562735" cy="753745"/>
                        <wp:effectExtent l="0" t="0" r="0" b="8255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6153B2" w14:textId="297F95B6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F0D3D71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Mass:0.000827621 kg</w:t>
                  </w:r>
                </w:p>
                <w:p w14:paraId="6E4C050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Volume:2.95579e-07 m^3</w:t>
                  </w:r>
                </w:p>
                <w:p w14:paraId="15E3925F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Density:2,800 kg/m^3</w:t>
                  </w:r>
                </w:p>
                <w:p w14:paraId="1426AE0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Weight:0.00811069 N</w:t>
                  </w:r>
                </w:p>
                <w:p w14:paraId="04D4C3D6" w14:textId="5672FB7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17804A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files\connector to valve and casing.SLDPRT</w:t>
                  </w:r>
                </w:p>
                <w:p w14:paraId="716998FE" w14:textId="24566A5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31 19:36:32 2020</w:t>
                  </w:r>
                </w:p>
              </w:tc>
            </w:tr>
            <w:tr w:rsidR="001E1F5A" w14:paraId="0980A4CA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A09C39E" w14:textId="7AEE3992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Fillet4</w:t>
                  </w:r>
                </w:p>
                <w:p w14:paraId="63A26FEB" w14:textId="6F35CED1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E4C152B" wp14:editId="75308A94">
                        <wp:extent cx="1562735" cy="753745"/>
                        <wp:effectExtent l="0" t="0" r="0" b="8255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9AC7D62" w14:textId="0DA9D87B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3C984BE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Mass:0.167752 kg</w:t>
                  </w:r>
                </w:p>
                <w:p w14:paraId="3A7EB620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Volume:5.99113e-05 m^3</w:t>
                  </w:r>
                </w:p>
                <w:p w14:paraId="5250C45E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Density:2,800 kg/m^3</w:t>
                  </w:r>
                </w:p>
                <w:p w14:paraId="73A45AC9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Weight:1.64397 N</w:t>
                  </w:r>
                </w:p>
                <w:p w14:paraId="195311D7" w14:textId="7F8A31C5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AE0FACD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files\coolant casing.SLDPRT</w:t>
                  </w:r>
                </w:p>
                <w:p w14:paraId="22E0148A" w14:textId="14024A51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2 12:15:52 2020</w:t>
                  </w:r>
                </w:p>
              </w:tc>
            </w:tr>
            <w:tr w:rsidR="001E1F5A" w14:paraId="3019B2DB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73E84C5" w14:textId="12F6A8AC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Sweep22</w:t>
                  </w:r>
                </w:p>
                <w:p w14:paraId="24783390" w14:textId="0E16FACE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A076F9" wp14:editId="1213EA65">
                        <wp:extent cx="1562735" cy="753745"/>
                        <wp:effectExtent l="0" t="0" r="0" b="8255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25EE56B" w14:textId="06D029A4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4692AD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Mass:0.148097 kg</w:t>
                  </w:r>
                </w:p>
                <w:p w14:paraId="66AB1622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Volume:1.66401e-05 m^3</w:t>
                  </w:r>
                </w:p>
                <w:p w14:paraId="74A38518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Density:8,900 kg/m^3</w:t>
                  </w:r>
                </w:p>
                <w:p w14:paraId="6C6216D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Weight:1.45135 N</w:t>
                  </w:r>
                </w:p>
                <w:p w14:paraId="7D9405FF" w14:textId="4035D611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15ABB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files\coolant pipe hybrid.SLDPRT</w:t>
                  </w:r>
                </w:p>
                <w:p w14:paraId="32B6F675" w14:textId="496A14CD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2 15:02:34 2020</w:t>
                  </w:r>
                </w:p>
              </w:tc>
            </w:tr>
            <w:tr w:rsidR="001E1F5A" w14:paraId="4DBF3509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EF58EB" w14:textId="4707C7A2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Sweep22</w:t>
                  </w:r>
                </w:p>
                <w:p w14:paraId="4D3315A6" w14:textId="23200115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DD64ED5" wp14:editId="1030F7AA">
                        <wp:extent cx="1562735" cy="753745"/>
                        <wp:effectExtent l="0" t="0" r="0" b="8255"/>
                        <wp:docPr id="1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D258D2" w14:textId="78CE7B6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E9B6289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Mass:0.233031 kg</w:t>
                  </w:r>
                </w:p>
                <w:p w14:paraId="2DE0DDE9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Volume:2.61832e-05 m^3</w:t>
                  </w:r>
                </w:p>
                <w:p w14:paraId="7ED4F961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Density:8,900 kg/m^3</w:t>
                  </w:r>
                </w:p>
                <w:p w14:paraId="20EBB91C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Weight:2.2837 N</w:t>
                  </w:r>
                </w:p>
                <w:p w14:paraId="0FA65020" w14:textId="4B6FF3E0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C48154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files\coolant pipe.SLDPRT</w:t>
                  </w:r>
                </w:p>
                <w:p w14:paraId="7A5C9B50" w14:textId="41A2548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2 14:46:51 2020</w:t>
                  </w:r>
                </w:p>
              </w:tc>
            </w:tr>
            <w:tr w:rsidR="001E1F5A" w14:paraId="3E124DE9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62868B" w14:textId="05EBC6C1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Boss-Extrude1</w:t>
                  </w:r>
                </w:p>
                <w:p w14:paraId="4DD04807" w14:textId="2D66E9D8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25D66A" wp14:editId="32DB5F3F">
                        <wp:extent cx="1562735" cy="753745"/>
                        <wp:effectExtent l="0" t="0" r="0" b="8255"/>
                        <wp:docPr id="1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A6823F6" w14:textId="18AA05B6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1D98394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Mass:0.15771 kg</w:t>
                  </w:r>
                </w:p>
                <w:p w14:paraId="431852F1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Volume:0.000164282 m^3</w:t>
                  </w:r>
                </w:p>
                <w:p w14:paraId="12629D4B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Density:960 kg/m^3</w:t>
                  </w:r>
                </w:p>
                <w:p w14:paraId="6446580B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Weight:1.54556 N</w:t>
                  </w:r>
                </w:p>
                <w:p w14:paraId="18387208" w14:textId="6C3910CC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018F51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files\feul rod rubber.SLDPRT</w:t>
                  </w:r>
                </w:p>
                <w:p w14:paraId="487B5254" w14:textId="3BE3E0AE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30 16:34:39 2020</w:t>
                  </w:r>
                </w:p>
              </w:tc>
            </w:tr>
            <w:tr w:rsidR="001E1F5A" w14:paraId="5C739372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F43C4FA" w14:textId="382561A7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CirPattern1</w:t>
                  </w:r>
                </w:p>
                <w:p w14:paraId="45E882C9" w14:textId="1F60E2C1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2E7D576" wp14:editId="634A691C">
                        <wp:extent cx="1562735" cy="753745"/>
                        <wp:effectExtent l="0" t="0" r="0" b="8255"/>
                        <wp:docPr id="1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EE3C4E" w14:textId="24411417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1777B2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Mass:0.0304259 kg</w:t>
                  </w:r>
                </w:p>
                <w:p w14:paraId="1028DFE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Volume:1.3583e-05 m^3</w:t>
                  </w:r>
                </w:p>
                <w:p w14:paraId="2AAB4317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Density:2,240 kg/m^3</w:t>
                  </w:r>
                </w:p>
                <w:p w14:paraId="48FA298D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Weight:0.298174 N</w:t>
                  </w:r>
                </w:p>
                <w:p w14:paraId="658C234C" w14:textId="0739A1A0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B19FDC5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files\nozzle.SLDPRT</w:t>
                  </w:r>
                </w:p>
                <w:p w14:paraId="4C3305D5" w14:textId="0F294543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25 18:34:32 2020</w:t>
                  </w:r>
                </w:p>
              </w:tc>
            </w:tr>
            <w:tr w:rsidR="001E1F5A" w14:paraId="6C88D7E3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EC58CD" w14:textId="1D32D555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Scale1</w:t>
                  </w:r>
                </w:p>
                <w:p w14:paraId="7E1788E2" w14:textId="65BFBD1D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C6EE1C" wp14:editId="11063A45">
                        <wp:extent cx="1562735" cy="753745"/>
                        <wp:effectExtent l="0" t="0" r="0" b="8255"/>
                        <wp:docPr id="1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7EB5330" w14:textId="19533F89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057244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Mass:2.37044e-06 kg</w:t>
                  </w:r>
                </w:p>
                <w:p w14:paraId="21272CC3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Volume:2.37044e-06 m^3</w:t>
                  </w:r>
                </w:p>
                <w:p w14:paraId="79EF7937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68017357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Weight:2.32303e-05 N</w:t>
                  </w:r>
                </w:p>
                <w:p w14:paraId="49E359D7" w14:textId="730A2A30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1CDC6E2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files\solenoid valve.SLDPRT</w:t>
                  </w:r>
                </w:p>
                <w:p w14:paraId="31FA5B2F" w14:textId="2E53A651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1 12:43:02 2020</w:t>
                  </w:r>
                </w:p>
              </w:tc>
            </w:tr>
            <w:tr w:rsidR="001E1F5A" w14:paraId="6BA24054" w14:textId="77777777" w:rsidTr="00D12A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CF1A0C" w14:textId="558EDACA" w:rsidR="001E1F5A" w:rsidRDefault="001E1F5A" w:rsidP="00D12A3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Scale1</w:t>
                  </w:r>
                </w:p>
                <w:p w14:paraId="1C271E7F" w14:textId="39945252" w:rsidR="001E1F5A" w:rsidRPr="0044448A" w:rsidRDefault="001E1F5A" w:rsidP="00D12A3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A26F44D" wp14:editId="7E42F5FA">
                        <wp:extent cx="1562735" cy="753745"/>
                        <wp:effectExtent l="0" t="0" r="0" b="8255"/>
                        <wp:docPr id="1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3C9A356" w14:textId="2B915C94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D43D6C4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Mass:2.37044e-06 kg</w:t>
                  </w:r>
                </w:p>
                <w:p w14:paraId="377B0E67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Volume:2.37044e-06 m^3</w:t>
                  </w:r>
                </w:p>
                <w:p w14:paraId="7EF3FD81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527F5E1A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Weight:2.32303e-05 N</w:t>
                  </w:r>
                </w:p>
                <w:p w14:paraId="098BF2BC" w14:textId="71512EDA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2FC73B6" w14:textId="77777777" w:rsidR="001E1F5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files\solenoid valve.SLDPRT</w:t>
                  </w:r>
                </w:p>
                <w:p w14:paraId="58EBDDA1" w14:textId="09EFE8AF" w:rsidR="001E1F5A" w:rsidRPr="0044448A" w:rsidRDefault="001E1F5A" w:rsidP="00D12A3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1 12:43:02 2020</w:t>
                  </w:r>
                </w:p>
              </w:tc>
            </w:tr>
            <w:tr w:rsidR="00C16188" w14:paraId="184C943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EA0D2B" w14:textId="72589377" w:rsidR="00C16188" w:rsidRDefault="001E1F5A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</w:t>
                  </w:r>
                </w:p>
                <w:p w14:paraId="4E07E810" w14:textId="18165B0D" w:rsidR="004B3022" w:rsidRPr="0044448A" w:rsidRDefault="001E1F5A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CAFC935" wp14:editId="3F4F61DB">
                        <wp:extent cx="1562735" cy="753745"/>
                        <wp:effectExtent l="0" t="0" r="0" b="8255"/>
                        <wp:docPr id="20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53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5E858E" w14:textId="5E0D6D98" w:rsidR="00C16188" w:rsidRPr="0044448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1D87CA3" w14:textId="77777777" w:rsidR="001E1F5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Mass:0.0490108 kg</w:t>
                  </w:r>
                </w:p>
                <w:p w14:paraId="786A2B9F" w14:textId="77777777" w:rsidR="001E1F5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Volume:1.81522e-05 m^3</w:t>
                  </w:r>
                </w:p>
                <w:p w14:paraId="6DF72265" w14:textId="77777777" w:rsidR="001E1F5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5D74591" w14:textId="77777777" w:rsidR="001E1F5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Weight:0.480306 N</w:t>
                  </w:r>
                </w:p>
                <w:p w14:paraId="653666F6" w14:textId="3CEF5D33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758BA5" w14:textId="77777777" w:rsidR="001E1F5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C:\Users\jonas\Desktop\UVic ROcket\Model rocket pocket files\top part above the oxygen chamber.SLDPRT</w:t>
                  </w:r>
                </w:p>
                <w:p w14:paraId="7318C50E" w14:textId="0E7B1375" w:rsidR="00C16188" w:rsidRPr="0044448A" w:rsidRDefault="001E1F5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2 15:52:11 2020</w:t>
                  </w:r>
                </w:p>
              </w:tc>
            </w:tr>
          </w:tbl>
          <w:p w14:paraId="503A6BB1" w14:textId="3DC7AB55" w:rsidR="00FF408C" w:rsidRDefault="00FF408C" w:rsidP="00A96F2C"/>
        </w:tc>
      </w:tr>
    </w:tbl>
    <w:p w14:paraId="42A88ED5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14:paraId="4BCAD303" w14:textId="77777777" w:rsidTr="005E294F">
        <w:tc>
          <w:tcPr>
            <w:tcW w:w="11016" w:type="dxa"/>
          </w:tcPr>
          <w:p w14:paraId="577C4809" w14:textId="3E9F9252" w:rsidR="00B35001" w:rsidRPr="00B35001" w:rsidRDefault="001E1F5A" w:rsidP="00B35001">
            <w:pPr>
              <w:pStyle w:val="Heading1"/>
              <w:outlineLvl w:val="0"/>
            </w:pPr>
            <w:bookmarkStart w:id="6" w:name="_Toc49955458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0"/>
              <w:gridCol w:w="5384"/>
            </w:tblGrid>
            <w:tr w:rsidR="00B35001" w14:paraId="35B68FC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E4661F" w14:textId="1461841F" w:rsidR="00B35001" w:rsidRDefault="001E1F5A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2E9FD5" w14:textId="02AF709D" w:rsidR="00B35001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2</w:t>
                  </w:r>
                </w:p>
              </w:tc>
            </w:tr>
            <w:tr w:rsidR="001E1F5A" w14:paraId="1085E38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A5F00E" w14:textId="7B757DB0" w:rsidR="001E1F5A" w:rsidRDefault="001E1F5A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F704F5" w14:textId="6563C11F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1E1F5A" w14:paraId="1A2DA45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0AC39B" w14:textId="64069C3B" w:rsidR="001E1F5A" w:rsidRDefault="001E1F5A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FEFC9B" w14:textId="6CA48296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1E1F5A" w14:paraId="16D1280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67C304" w14:textId="70FA6AF6" w:rsidR="001E1F5A" w:rsidRDefault="001E1F5A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B1748D" w14:textId="51E66351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1E1F5A" w14:paraId="0FA78FD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DB3D7C" w14:textId="2A46C822" w:rsidR="001E1F5A" w:rsidRDefault="001E1F5A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D2738B" w14:textId="787898B0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1E1F5A" w14:paraId="132816A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71023F" w14:textId="03F992AF" w:rsidR="001E1F5A" w:rsidRDefault="001E1F5A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6FE81A" w14:textId="187CF5C7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1E1F5A" w14:paraId="3785C6C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45E367" w14:textId="2227B5A2" w:rsidR="001E1F5A" w:rsidRDefault="001E1F5A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31EE0B" w14:textId="686FCC8F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4D562E5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8192E0" w14:textId="7E3C16D7" w:rsidR="001E1F5A" w:rsidRDefault="001E1F5A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EC8925" w14:textId="62453D80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FFEPlus</w:t>
                  </w:r>
                  <w:proofErr w:type="spellEnd"/>
                </w:p>
              </w:tc>
            </w:tr>
            <w:tr w:rsidR="001E1F5A" w14:paraId="50FD3A1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F6807F" w14:textId="1DA983C8" w:rsidR="001E1F5A" w:rsidRDefault="001E1F5A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AC81D3" w14:textId="0B314ED3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36FA22B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1CFAF8" w14:textId="3512E8A0" w:rsidR="001E1F5A" w:rsidRDefault="001E1F5A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D4E8F7" w14:textId="31731EAA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14B9A54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9606B9" w14:textId="310778EE" w:rsidR="001E1F5A" w:rsidRDefault="001E1F5A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8CCDA2" w14:textId="06B702E7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77951B0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45BC5E" w14:textId="2E39E768" w:rsidR="001E1F5A" w:rsidRDefault="001E1F5A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583278" w14:textId="7E6F45F0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1E1F5A" w14:paraId="206A1C6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F2807B" w14:textId="21D195E2" w:rsidR="001E1F5A" w:rsidRDefault="001E1F5A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37E571" w14:textId="006FC47D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400EB7E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1A446A" w14:textId="0FB30CA4" w:rsidR="001E1F5A" w:rsidRDefault="001E1F5A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BF82EF" w14:textId="62F8A79F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1E1F5A" w14:paraId="13B7F60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247764" w14:textId="1366BE71" w:rsidR="001E1F5A" w:rsidRDefault="001E1F5A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052061" w14:textId="67A4C299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7A54116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1004CD" w14:textId="062D6355" w:rsidR="001E1F5A" w:rsidRDefault="001E1F5A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94FA52" w14:textId="16487A8A" w:rsidR="001E1F5A" w:rsidRDefault="001E1F5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E1F5A" w14:paraId="59B0AA0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A78C5D" w14:textId="6978F1C4" w:rsidR="001E1F5A" w:rsidRDefault="001E1F5A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C08B66" w14:textId="5FDFD0C1" w:rsidR="001E1F5A" w:rsidRDefault="001E1F5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(c:\users\jonas\</w:t>
                  </w:r>
                  <w:proofErr w:type="spellStart"/>
                  <w:r>
                    <w:t>appdata</w:t>
                  </w:r>
                  <w:proofErr w:type="spellEnd"/>
                  <w:r>
                    <w:t>\local\temp)</w:t>
                  </w:r>
                </w:p>
              </w:tc>
            </w:tr>
          </w:tbl>
          <w:p w14:paraId="6DD62809" w14:textId="7BAD492E" w:rsidR="005E294F" w:rsidRDefault="005E294F" w:rsidP="00A96F2C"/>
        </w:tc>
      </w:tr>
      <w:bookmarkEnd w:id="2"/>
      <w:bookmarkEnd w:id="3"/>
      <w:bookmarkEnd w:id="4"/>
    </w:tbl>
    <w:p w14:paraId="3F0DE9BD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14:paraId="6AF9F2D6" w14:textId="77777777" w:rsidTr="00E80CD9">
        <w:tc>
          <w:tcPr>
            <w:tcW w:w="11016" w:type="dxa"/>
          </w:tcPr>
          <w:p w14:paraId="13CCD4B9" w14:textId="64C5184E" w:rsidR="00F33129" w:rsidRPr="00B35001" w:rsidRDefault="001E1F5A" w:rsidP="000A7C6B">
            <w:pPr>
              <w:pStyle w:val="Heading1"/>
              <w:outlineLvl w:val="0"/>
            </w:pPr>
            <w:bookmarkStart w:id="7" w:name="_Toc49955459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9"/>
              <w:gridCol w:w="5375"/>
            </w:tblGrid>
            <w:tr w:rsidR="00F33129" w14:paraId="772ACBD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09879D" w14:textId="263B6D1C" w:rsidR="00F33129" w:rsidRDefault="001E1F5A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A453AC" w14:textId="2BAD1DDB" w:rsidR="00F33129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1E1F5A" w14:paraId="3A33C59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3F6EC1" w14:textId="6F308740" w:rsidR="001E1F5A" w:rsidRDefault="001E1F5A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88E7DC" w14:textId="33C18814" w:rsidR="001E1F5A" w:rsidRDefault="001E1F5A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1E1F5A" w14:paraId="53C962B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D42A62" w14:textId="6FDC321C" w:rsidR="001E1F5A" w:rsidRDefault="001E1F5A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6AC9B8" w14:textId="6D7B4824" w:rsidR="001E1F5A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1E1F5A" w14:paraId="27B990C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ADBC7D" w14:textId="14F45E11" w:rsidR="001E1F5A" w:rsidRDefault="001E1F5A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24ED89" w14:textId="7DC96CFE" w:rsidR="001E1F5A" w:rsidRDefault="001E1F5A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1E1F5A" w14:paraId="6D1D517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6263BD" w14:textId="18CA4BB2" w:rsidR="001E1F5A" w:rsidRDefault="001E1F5A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98EF34" w14:textId="23C6B805" w:rsidR="001E1F5A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29A646E1" w14:textId="57067A9F" w:rsidR="00F33129" w:rsidRDefault="00F33129" w:rsidP="000A7C6B"/>
        </w:tc>
      </w:tr>
    </w:tbl>
    <w:p w14:paraId="11E5F86D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222901F" w14:textId="77777777" w:rsidTr="005273D5">
        <w:trPr>
          <w:trHeight w:val="4158"/>
        </w:trPr>
        <w:tc>
          <w:tcPr>
            <w:tcW w:w="11136" w:type="dxa"/>
          </w:tcPr>
          <w:p w14:paraId="3E782AAA" w14:textId="0C327E46" w:rsidR="00E80CD9" w:rsidRPr="00AC3438" w:rsidRDefault="001E1F5A" w:rsidP="000A7C6B">
            <w:pPr>
              <w:pStyle w:val="Heading1"/>
              <w:outlineLvl w:val="0"/>
            </w:pPr>
            <w:bookmarkStart w:id="8" w:name="_Toc49955460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A01A371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099706" w14:textId="3CCC6D6B" w:rsidR="00E80CD9" w:rsidRPr="003E6C57" w:rsidRDefault="001E1F5A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F37DCC" w14:textId="3BA275FA" w:rsidR="00E80CD9" w:rsidRPr="003E6C57" w:rsidRDefault="001E1F5A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2DD2ED" w14:textId="025E9085" w:rsidR="00E80CD9" w:rsidRPr="003E6C57" w:rsidRDefault="001E1F5A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75DA5413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BE7FB9E" w14:textId="2D58A819" w:rsidR="00E80CD9" w:rsidRPr="00577134" w:rsidRDefault="001E1F5A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D358C2B" wp14:editId="34529A29">
                        <wp:extent cx="1904365" cy="918210"/>
                        <wp:effectExtent l="0" t="0" r="635" b="0"/>
                        <wp:docPr id="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E905F5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ACC6DF" w14:textId="35F79482" w:rsidR="00E80CD9" w:rsidRPr="00BE6656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563733" w14:textId="561372D9" w:rsidR="00E80CD9" w:rsidRPr="00BE6656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Commercially Pure CP-</w:t>
                        </w:r>
                        <w:proofErr w:type="spellStart"/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Ti</w:t>
                        </w:r>
                        <w:proofErr w:type="spellEnd"/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 UNS R50400 (SS)</w:t>
                        </w:r>
                      </w:p>
                    </w:tc>
                  </w:tr>
                  <w:tr w:rsidR="001E1F5A" w:rsidRPr="00577134" w14:paraId="362AF9A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04705C" w14:textId="29B8009D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574626" w14:textId="12FC606D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3C46FCD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A03ED6" w14:textId="0A5E4D66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97593C" w14:textId="5ECC099C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1DFC2E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F73D99" w14:textId="6E9DABEB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02F19F" w14:textId="31D950F4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3.7e+08 N/m^2</w:t>
                        </w:r>
                      </w:p>
                    </w:tc>
                  </w:tr>
                  <w:tr w:rsidR="001E1F5A" w:rsidRPr="00577134" w14:paraId="70A648E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DC4569" w14:textId="3647416C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5FC8C7" w14:textId="66A5A9F8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3.44e+08 N/m^2</w:t>
                        </w:r>
                      </w:p>
                    </w:tc>
                  </w:tr>
                  <w:tr w:rsidR="001E1F5A" w:rsidRPr="00577134" w14:paraId="61A2A99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519C97" w14:textId="38520869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F12844" w14:textId="3E198135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1.05e+11 N/m^2</w:t>
                        </w:r>
                      </w:p>
                    </w:tc>
                  </w:tr>
                  <w:tr w:rsidR="001E1F5A" w:rsidRPr="00577134" w14:paraId="59EFE44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9F0A3E" w14:textId="63155C7F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58BA4D" w14:textId="458A52C5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0.37  </w:t>
                        </w:r>
                      </w:p>
                    </w:tc>
                  </w:tr>
                  <w:tr w:rsidR="001E1F5A" w:rsidRPr="00577134" w14:paraId="6326777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EE1E77" w14:textId="55C1CF8B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13656A" w14:textId="0743F3FF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4,510 kg/m^3</w:t>
                        </w:r>
                      </w:p>
                    </w:tc>
                  </w:tr>
                  <w:tr w:rsidR="001E1F5A" w:rsidRPr="00577134" w14:paraId="5A99CD5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A7D4C4" w14:textId="5966D01A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9A5ACA" w14:textId="584A6550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4.5e+10 N/m^2</w:t>
                        </w:r>
                      </w:p>
                    </w:tc>
                  </w:tr>
                  <w:tr w:rsidR="001E1F5A" w:rsidRPr="00577134" w14:paraId="3E6FCE1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60EBA4" w14:textId="6241C3C8" w:rsidR="001E1F5A" w:rsidRDefault="001E1F5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3CBEC8" w14:textId="1000CCCA" w:rsidR="001E1F5A" w:rsidRDefault="001E1F5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9e-06 /Kelvin</w:t>
                        </w:r>
                      </w:p>
                    </w:tc>
                  </w:tr>
                </w:tbl>
                <w:p w14:paraId="53A769B2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63B05295" w14:textId="77777777" w:rsidR="001E1F5A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bulkhead 1-1),</w:t>
                  </w:r>
                </w:p>
                <w:p w14:paraId="51E93C83" w14:textId="77777777" w:rsidR="001E1F5A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bulkhead 1-2),</w:t>
                  </w:r>
                </w:p>
                <w:p w14:paraId="588EB59E" w14:textId="7BC34E78" w:rsidR="00E80CD9" w:rsidRPr="00577134" w:rsidRDefault="001E1F5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bulkhead 2-1)</w:t>
                  </w:r>
                </w:p>
              </w:tc>
            </w:tr>
            <w:tr w:rsidR="001E1F5A" w:rsidRPr="000841BF" w14:paraId="5DB349DF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324969F" w14:textId="0E7B03D0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1E1F5A" w:rsidRPr="000841BF" w14:paraId="63BD7583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7664FA47" w14:textId="61B2F081" w:rsidR="001E1F5A" w:rsidRPr="00577134" w:rsidRDefault="001E1F5A" w:rsidP="00D12A34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8C17A34" wp14:editId="4461CC13">
                        <wp:extent cx="1904365" cy="918210"/>
                        <wp:effectExtent l="0" t="0" r="635" b="0"/>
                        <wp:docPr id="22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E1F5A" w:rsidRPr="00577134" w14:paraId="23148FDB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E27579" w14:textId="59F0C040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C16A36" w14:textId="63EF0393" w:rsidR="001E1F5A" w:rsidRPr="00BE6656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1060 Alloy</w:t>
                        </w:r>
                      </w:p>
                    </w:tc>
                  </w:tr>
                  <w:tr w:rsidR="001E1F5A" w:rsidRPr="00577134" w14:paraId="4E47938E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C021D9" w14:textId="2AF48D4C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DF7992" w14:textId="02DD66DE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40FEC0C5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D250AB" w14:textId="08361EBD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6D9521" w14:textId="1F45E29F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2290144B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036689" w14:textId="0C67340D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815468" w14:textId="6E44900A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2.75742e+07 N/m^2</w:t>
                        </w:r>
                      </w:p>
                    </w:tc>
                  </w:tr>
                  <w:tr w:rsidR="001E1F5A" w:rsidRPr="00577134" w14:paraId="391FBCEC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C53669" w14:textId="119F8347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C5461D" w14:textId="2F7BF098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6.89356e+07 N/m^2</w:t>
                        </w:r>
                      </w:p>
                    </w:tc>
                  </w:tr>
                  <w:tr w:rsidR="001E1F5A" w:rsidRPr="00577134" w14:paraId="125A50FC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DB813C" w14:textId="2DE1A1D9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F9AC77" w14:textId="440AD48E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1E1F5A" w:rsidRPr="00577134" w14:paraId="4E3DA2E8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7422DA" w14:textId="2D9F8DC7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69ADD0" w14:textId="5D0ED505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1E1F5A" w:rsidRPr="00577134" w14:paraId="05A4DC9A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68E9AB" w14:textId="20AFA76F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D92D1F" w14:textId="0DB71C9A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1E1F5A" w:rsidRPr="00577134" w14:paraId="78E73513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EFA2D5" w14:textId="58EC259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468EF5" w14:textId="766A1BB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2.7e+10 N/m^2</w:t>
                        </w:r>
                      </w:p>
                    </w:tc>
                  </w:tr>
                  <w:tr w:rsidR="001E1F5A" w:rsidRPr="00577134" w14:paraId="5A1DFCEB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9CF2F1" w14:textId="4B7CAE98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20C478" w14:textId="0942D44A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66DF904F" w14:textId="7777777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37D48F64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1(CirPattern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4)(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casing for fuel rod-1),</w:t>
                  </w:r>
                </w:p>
                <w:p w14:paraId="0A96665B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1(CirPattern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4)(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casing for oxydizer-1),</w:t>
                  </w:r>
                </w:p>
                <w:p w14:paraId="29B0190B" w14:textId="46E17312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top part above the oxygen chamber-1)</w:t>
                  </w:r>
                </w:p>
              </w:tc>
            </w:tr>
            <w:tr w:rsidR="001E1F5A" w:rsidRPr="000841BF" w14:paraId="0201CEFF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8189466" w14:textId="17DF019E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1E1F5A" w:rsidRPr="000841BF" w14:paraId="44C38D9A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0BF1F29B" w14:textId="666BC796" w:rsidR="001E1F5A" w:rsidRPr="00577134" w:rsidRDefault="001E1F5A" w:rsidP="00D12A34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FD4BECD" wp14:editId="4606ED12">
                        <wp:extent cx="1904365" cy="918210"/>
                        <wp:effectExtent l="0" t="0" r="635" b="0"/>
                        <wp:docPr id="23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E1F5A" w:rsidRPr="00577134" w14:paraId="0550BAA5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F4D0F7" w14:textId="2A3FE86C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017775" w14:textId="3128B3F8" w:rsidR="001E1F5A" w:rsidRPr="00BE6656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201.0-T6 Insulated Mold Casting (SS)</w:t>
                        </w:r>
                      </w:p>
                    </w:tc>
                  </w:tr>
                  <w:tr w:rsidR="001E1F5A" w:rsidRPr="00577134" w14:paraId="753CEE86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F6ACC7" w14:textId="3D976EEF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4F45FE" w14:textId="7587A229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4050CED0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7232CB" w14:textId="771ADAE0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136684" w14:textId="5C4BB0FE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5948BB9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C86519" w14:textId="56517E4C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DB3338" w14:textId="0F671FC6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3.49e+08 N/m^2</w:t>
                        </w:r>
                      </w:p>
                    </w:tc>
                  </w:tr>
                  <w:tr w:rsidR="001E1F5A" w:rsidRPr="00577134" w14:paraId="3BDDDD6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59917F" w14:textId="4983854B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2F7D11" w14:textId="559D7605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3.59e+08 N/m^2</w:t>
                        </w:r>
                      </w:p>
                    </w:tc>
                  </w:tr>
                  <w:tr w:rsidR="001E1F5A" w:rsidRPr="00577134" w14:paraId="27CBD5B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25B9BF" w14:textId="51D282E7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539D71" w14:textId="13F4C55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7.1e+10 N/m^2</w:t>
                        </w:r>
                      </w:p>
                    </w:tc>
                  </w:tr>
                  <w:tr w:rsidR="001E1F5A" w:rsidRPr="00577134" w14:paraId="6D90140E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88094F" w14:textId="4B5E5665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DA0F76" w14:textId="7D253D86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1E1F5A" w:rsidRPr="00577134" w14:paraId="36D219A6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ABE81B" w14:textId="352ED45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F44A46" w14:textId="6093F2A7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2,800 kg/m^3</w:t>
                        </w:r>
                      </w:p>
                    </w:tc>
                  </w:tr>
                  <w:tr w:rsidR="001E1F5A" w:rsidRPr="00577134" w14:paraId="71A21A33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F94A64" w14:textId="72D409C4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A7A643" w14:textId="4B878C2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2.3e+10 N/m^2</w:t>
                        </w:r>
                      </w:p>
                    </w:tc>
                  </w:tr>
                  <w:tr w:rsidR="001E1F5A" w:rsidRPr="00577134" w14:paraId="728FB2F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AD99D3" w14:textId="0DD1A758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F31C40" w14:textId="3F0D86F4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3.5e-05 /Kelvin</w:t>
                        </w:r>
                      </w:p>
                    </w:tc>
                  </w:tr>
                </w:tbl>
                <w:p w14:paraId="0514F814" w14:textId="7777777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1EE0BF8D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connector to valve and casing-1),</w:t>
                  </w:r>
                </w:p>
                <w:p w14:paraId="2D0E69E7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connector to valve and casing-2),</w:t>
                  </w:r>
                </w:p>
                <w:p w14:paraId="5DE27E72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connector to valve and casing-3),</w:t>
                  </w:r>
                </w:p>
                <w:p w14:paraId="107DCA38" w14:textId="5519C656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4)(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coolant casing-1)</w:t>
                  </w:r>
                </w:p>
              </w:tc>
            </w:tr>
            <w:tr w:rsidR="001E1F5A" w:rsidRPr="000841BF" w14:paraId="7CF5A3D7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D62A8E1" w14:textId="75D2FC19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1E1F5A" w:rsidRPr="000841BF" w14:paraId="205F5331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28165DBA" w14:textId="73DD8EAD" w:rsidR="001E1F5A" w:rsidRPr="00577134" w:rsidRDefault="001E1F5A" w:rsidP="00D12A34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15B78719" wp14:editId="3A3A4571">
                        <wp:extent cx="1904365" cy="918210"/>
                        <wp:effectExtent l="0" t="0" r="635" b="0"/>
                        <wp:docPr id="2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E1F5A" w:rsidRPr="00577134" w14:paraId="57A64A34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166196" w14:textId="15C12FC4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AAC076" w14:textId="7E344D9A" w:rsidR="001E1F5A" w:rsidRPr="00BE6656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Copper</w:t>
                        </w:r>
                      </w:p>
                    </w:tc>
                  </w:tr>
                  <w:tr w:rsidR="001E1F5A" w:rsidRPr="00577134" w14:paraId="0D587054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86CB3D" w14:textId="14DA092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2FC2FE" w14:textId="0B9CFCD3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37907140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88899B" w14:textId="3B5583B6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13B841" w14:textId="5AAAA054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52A65413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5A9926" w14:textId="51F44786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B22E48" w14:textId="2368CBBA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2.58646e+08 N/m^2</w:t>
                        </w:r>
                      </w:p>
                    </w:tc>
                  </w:tr>
                  <w:tr w:rsidR="001E1F5A" w:rsidRPr="00577134" w14:paraId="2404E36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37E479" w14:textId="6A949BC4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44B5F2" w14:textId="622894A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3.9438e+08 N/m^2</w:t>
                        </w:r>
                      </w:p>
                    </w:tc>
                  </w:tr>
                  <w:tr w:rsidR="001E1F5A" w:rsidRPr="00577134" w14:paraId="465FE378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661DE1" w14:textId="67A65B6B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9522AB" w14:textId="740DF62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1.1e+11 N/m^2</w:t>
                        </w:r>
                      </w:p>
                    </w:tc>
                  </w:tr>
                  <w:tr w:rsidR="001E1F5A" w:rsidRPr="00577134" w14:paraId="3E581E2F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E47FFE" w14:textId="558ABA8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0EEAF3" w14:textId="4621C101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0.37  </w:t>
                        </w:r>
                      </w:p>
                    </w:tc>
                  </w:tr>
                  <w:tr w:rsidR="001E1F5A" w:rsidRPr="00577134" w14:paraId="64109745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EFDFED" w14:textId="6B881A70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6E6B20" w14:textId="5F6B3BDD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8,900 kg/m^3</w:t>
                        </w:r>
                      </w:p>
                    </w:tc>
                  </w:tr>
                  <w:tr w:rsidR="001E1F5A" w:rsidRPr="00577134" w14:paraId="0B0A4FDF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1394B0" w14:textId="25A6CA85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3C0EA3" w14:textId="0AB4261D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4e+10 N/m^2</w:t>
                        </w:r>
                      </w:p>
                    </w:tc>
                  </w:tr>
                  <w:tr w:rsidR="001E1F5A" w:rsidRPr="00577134" w14:paraId="1EBA3F1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80636F" w14:textId="6A131DCF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73636F" w14:textId="7A6B80D6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217996D7" w14:textId="7777777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1F7AA6C9" w14:textId="77777777" w:rsidR="001E1F5A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1(Sweep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coolant pipe hybrid-1),</w:t>
                  </w:r>
                </w:p>
                <w:p w14:paraId="509C89CD" w14:textId="3F5D25E4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1(Sweep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coolant pipe-1)</w:t>
                  </w:r>
                </w:p>
              </w:tc>
            </w:tr>
            <w:tr w:rsidR="001E1F5A" w:rsidRPr="000841BF" w14:paraId="4CD9D78C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AA6D22C" w14:textId="7E85A4C0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1E1F5A" w:rsidRPr="000841BF" w14:paraId="4B029372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4D4A3C3E" w14:textId="3D6FBFF9" w:rsidR="001E1F5A" w:rsidRPr="00577134" w:rsidRDefault="001E1F5A" w:rsidP="00D12A34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32482A9" wp14:editId="2BC03FA5">
                        <wp:extent cx="1904365" cy="918210"/>
                        <wp:effectExtent l="0" t="0" r="635" b="0"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E1F5A" w:rsidRPr="00577134" w14:paraId="0206E33E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F5F59C" w14:textId="54B02CFC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DC2867" w14:textId="61C68634" w:rsidR="001E1F5A" w:rsidRPr="00BE6656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Natural Rubber</w:t>
                        </w:r>
                      </w:p>
                    </w:tc>
                  </w:tr>
                  <w:tr w:rsidR="001E1F5A" w:rsidRPr="00577134" w14:paraId="581BE77C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C41C38" w14:textId="418C5338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7B5295" w14:textId="3F6156A6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684871AA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09262E" w14:textId="3E3D7BDF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0A9D7C" w14:textId="57C5F02E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3B4EDF48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9FF4EC" w14:textId="5BD89ADB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83E0AC" w14:textId="1FB9B6BA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2e+07 N/m^2</w:t>
                        </w:r>
                      </w:p>
                    </w:tc>
                  </w:tr>
                  <w:tr w:rsidR="001E1F5A" w:rsidRPr="00577134" w14:paraId="0421EAD1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98E320" w14:textId="2439FB6A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4E33B1" w14:textId="5F6EE0C8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10,000 N/m^2</w:t>
                        </w:r>
                      </w:p>
                    </w:tc>
                  </w:tr>
                  <w:tr w:rsidR="001E1F5A" w:rsidRPr="00577134" w14:paraId="5B0C5897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882FC0" w14:textId="03AF7E3D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9CA254" w14:textId="7E8A946B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0.45  </w:t>
                        </w:r>
                      </w:p>
                    </w:tc>
                  </w:tr>
                  <w:tr w:rsidR="001E1F5A" w:rsidRPr="00577134" w14:paraId="1167C39F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BAFEB8" w14:textId="54C86189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CA8547" w14:textId="26529625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960 kg/m^3</w:t>
                        </w:r>
                      </w:p>
                    </w:tc>
                  </w:tr>
                </w:tbl>
                <w:p w14:paraId="5D4883AF" w14:textId="7777777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41F0B954" w14:textId="211B83B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feul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rod rubber-1)</w:t>
                  </w:r>
                </w:p>
              </w:tc>
            </w:tr>
            <w:tr w:rsidR="001E1F5A" w:rsidRPr="000841BF" w14:paraId="10843070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F22AE44" w14:textId="7937D2FF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1E1F5A" w:rsidRPr="000841BF" w14:paraId="1065DE8C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488C347C" w14:textId="7357FF36" w:rsidR="001E1F5A" w:rsidRPr="00577134" w:rsidRDefault="001E1F5A" w:rsidP="00D12A34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1E6BF18" wp14:editId="7FED462C">
                        <wp:extent cx="1904365" cy="918210"/>
                        <wp:effectExtent l="0" t="0" r="635" b="0"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18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E1F5A" w:rsidRPr="00577134" w14:paraId="6F240AA8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C665B1" w14:textId="31DEBB2C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381FAC" w14:textId="701ABA05" w:rsidR="001E1F5A" w:rsidRPr="00BE6656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 (Graphite)</w:t>
                        </w:r>
                      </w:p>
                    </w:tc>
                  </w:tr>
                  <w:tr w:rsidR="001E1F5A" w:rsidRPr="00577134" w14:paraId="2E52500F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4DE706" w14:textId="26D62864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A4C625" w14:textId="00D84F1C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E1F5A" w:rsidRPr="00577134" w14:paraId="37172C2D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7EBD2E" w14:textId="0F069E9B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2C71D2" w14:textId="0BFF5523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E1F5A" w:rsidRPr="00577134" w14:paraId="0D189626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A78A2D" w14:textId="0344DD7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6CB996" w14:textId="03EFDCEB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1.20594e+08 N/m^2</w:t>
                        </w:r>
                      </w:p>
                    </w:tc>
                  </w:tr>
                  <w:tr w:rsidR="001E1F5A" w:rsidRPr="00577134" w14:paraId="1C34EF7F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745205" w14:textId="35D4AE88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7B6740" w14:textId="3B38779D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1.00826e+08 N/m^2</w:t>
                        </w:r>
                      </w:p>
                    </w:tc>
                  </w:tr>
                  <w:tr w:rsidR="001E1F5A" w:rsidRPr="00577134" w14:paraId="27B52E8C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044B10" w14:textId="6CC77F88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C0ACE3" w14:textId="3C7479F8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4.8e+09 N/m^2</w:t>
                        </w:r>
                      </w:p>
                    </w:tc>
                  </w:tr>
                  <w:tr w:rsidR="001E1F5A" w:rsidRPr="00577134" w14:paraId="028D0416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939FBF" w14:textId="76E26873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642FDD" w14:textId="66CE0747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1E1F5A" w:rsidRPr="00577134" w14:paraId="29149E6A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BF2CDC" w14:textId="170E08B9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28BE2E" w14:textId="10716E3D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2,240 kg/m^3</w:t>
                        </w:r>
                      </w:p>
                    </w:tc>
                  </w:tr>
                  <w:tr w:rsidR="001E1F5A" w:rsidRPr="00577134" w14:paraId="3EA0FE1D" w14:textId="77777777" w:rsidTr="00D12A3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70702A" w14:textId="41417201" w:rsidR="001E1F5A" w:rsidRDefault="001E1F5A" w:rsidP="00D12A34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8BBB65" w14:textId="06BF778B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54B9D4ED" w14:textId="77777777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82A78B6" w14:textId="6148F43D" w:rsidR="001E1F5A" w:rsidRPr="00577134" w:rsidRDefault="001E1F5A" w:rsidP="00D12A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1(CirPattern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nozzle-1)</w:t>
                  </w:r>
                </w:p>
              </w:tc>
            </w:tr>
            <w:tr w:rsidR="001E1F5A" w:rsidRPr="000841BF" w14:paraId="301BC254" w14:textId="77777777" w:rsidTr="00D12A3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928DFB9" w14:textId="57486662" w:rsidR="001E1F5A" w:rsidRPr="000841BF" w:rsidRDefault="001E1F5A" w:rsidP="00D12A34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3140E875" w14:textId="228CF259" w:rsidR="00E80CD9" w:rsidRDefault="00E80CD9" w:rsidP="000A7C6B"/>
        </w:tc>
      </w:tr>
      <w:bookmarkEnd w:id="9"/>
      <w:bookmarkEnd w:id="10"/>
      <w:bookmarkEnd w:id="11"/>
    </w:tbl>
    <w:p w14:paraId="22FFB0E8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1EFF97F" w14:textId="77777777" w:rsidTr="00452CBC">
        <w:tc>
          <w:tcPr>
            <w:tcW w:w="11016" w:type="dxa"/>
          </w:tcPr>
          <w:p w14:paraId="46327E3C" w14:textId="0F1CF46F" w:rsidR="005273D5" w:rsidRPr="00AF1A58" w:rsidRDefault="001E1F5A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2" w:name="_Toc49955461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p w14:paraId="3F906156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1E1F5A" w14:paraId="5B096A8D" w14:textId="77777777" w:rsidTr="00E973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0F2F3B7" w14:textId="74527A39" w:rsidR="001E1F5A" w:rsidRPr="004E282D" w:rsidRDefault="001E1F5A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37C744C" w14:textId="645B1C7E" w:rsidR="001E1F5A" w:rsidRPr="004E282D" w:rsidRDefault="001E1F5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144E4C6" w14:textId="2048D0B3" w:rsidR="001E1F5A" w:rsidRPr="004E282D" w:rsidRDefault="001E1F5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1E1F5A" w14:paraId="7D8EDA8A" w14:textId="77777777" w:rsidTr="001E1F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13498F46" w14:textId="223D777A" w:rsidR="001E1F5A" w:rsidRPr="00F42DD1" w:rsidRDefault="001E1F5A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80A2110" w14:textId="34F48D49" w:rsidR="001E1F5A" w:rsidRPr="006208CB" w:rsidRDefault="001E1F5A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4DCEBFC" wp14:editId="48F06D22">
                        <wp:extent cx="1907540" cy="920115"/>
                        <wp:effectExtent l="0" t="0" r="0" b="0"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20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1E1F5A" w14:paraId="69BBB5B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18C41C1" w14:textId="3456165E" w:rsidR="001E1F5A" w:rsidRPr="00BE6656" w:rsidRDefault="001E1F5A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CC341AE" w14:textId="65A4EC0A" w:rsidR="001E1F5A" w:rsidRPr="00B77EA3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1E1F5A" w14:paraId="3DD7C0F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1A6445" w14:textId="19124E5F" w:rsidR="001E1F5A" w:rsidRDefault="001E1F5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859CA8" w14:textId="6E556468" w:rsidR="001E1F5A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1E1F5A" w14:paraId="42DD67F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31373DD" w14:textId="42EB0098" w:rsidR="001E1F5A" w:rsidRDefault="001E1F5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50CD35" w14:textId="4C829D16" w:rsidR="001E1F5A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3,000</w:t>
                        </w:r>
                      </w:p>
                    </w:tc>
                  </w:tr>
                  <w:tr w:rsidR="001E1F5A" w14:paraId="6A9B19B8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1E7E26" w14:textId="5B36946A" w:rsidR="001E1F5A" w:rsidRDefault="001E1F5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DA3E76" w14:textId="57E887EA" w:rsidR="001E1F5A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1E1F5A" w14:paraId="63B2A00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473E9D1" w14:textId="56B208B4" w:rsidR="001E1F5A" w:rsidRDefault="001E1F5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DDDDEA2" w14:textId="0704CB45" w:rsidR="001E1F5A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1E1F5A" w14:paraId="18D28C9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F70726" w14:textId="6068F910" w:rsidR="001E1F5A" w:rsidRDefault="001E1F5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D9EFD4" w14:textId="3627C416" w:rsidR="001E1F5A" w:rsidRDefault="001E1F5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6EC102A1" w14:textId="77777777" w:rsidR="001E1F5A" w:rsidRDefault="001E1F5A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1E1F5A" w14:paraId="68BE89B1" w14:textId="77777777" w:rsidTr="00D12A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E19A50F" w14:textId="73A2E478" w:rsidR="001E1F5A" w:rsidRPr="00F42DD1" w:rsidRDefault="001E1F5A" w:rsidP="00D12A34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Temperature-1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8DDD6E4" w14:textId="1B9A6E15" w:rsidR="001E1F5A" w:rsidRPr="006208CB" w:rsidRDefault="001E1F5A" w:rsidP="00D12A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E7DD028" wp14:editId="0DDCC1F8">
                        <wp:extent cx="1907540" cy="920115"/>
                        <wp:effectExtent l="0" t="0" r="0" b="0"/>
                        <wp:docPr id="28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20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1E1F5A" w14:paraId="170C53F3" w14:textId="77777777" w:rsidTr="00D12A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189A346" w14:textId="40DE2DB1" w:rsidR="001E1F5A" w:rsidRPr="00BE6656" w:rsidRDefault="001E1F5A" w:rsidP="00D12A3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84981FB" w14:textId="268BB40C" w:rsidR="001E1F5A" w:rsidRPr="00B77EA3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face(s), 16 component(s)</w:t>
                        </w:r>
                      </w:p>
                    </w:tc>
                  </w:tr>
                  <w:tr w:rsidR="001E1F5A" w14:paraId="67FB05B1" w14:textId="77777777" w:rsidTr="00D12A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F2AB84" w14:textId="24165243" w:rsidR="001E1F5A" w:rsidRDefault="001E1F5A" w:rsidP="00D12A3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Temperature: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3AABC00" w14:textId="075E8A97" w:rsidR="001E1F5A" w:rsidRDefault="001E1F5A" w:rsidP="00D12A3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1,400 Kelvin</w:t>
                        </w:r>
                      </w:p>
                    </w:tc>
                  </w:tr>
                </w:tbl>
                <w:p w14:paraId="4EFD5BFB" w14:textId="77777777" w:rsidR="001E1F5A" w:rsidRDefault="001E1F5A" w:rsidP="00D12A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B673884" w14:textId="0C6BC230" w:rsidR="005273D5" w:rsidRDefault="005273D5" w:rsidP="000A7C6B">
            <w:pPr>
              <w:rPr>
                <w:rStyle w:val="Strong"/>
              </w:rPr>
            </w:pPr>
          </w:p>
        </w:tc>
      </w:tr>
    </w:tbl>
    <w:p w14:paraId="6E4332EF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E3F92F8" w14:textId="77777777" w:rsidTr="005B3D16">
        <w:tc>
          <w:tcPr>
            <w:tcW w:w="11016" w:type="dxa"/>
          </w:tcPr>
          <w:p w14:paraId="2305E4B4" w14:textId="5B5ECEDB" w:rsidR="00132707" w:rsidRDefault="00132707" w:rsidP="000A7C6B">
            <w:pPr>
              <w:pStyle w:val="Heading1"/>
              <w:outlineLvl w:val="0"/>
            </w:pPr>
            <w:r>
              <w:br w:type="page"/>
            </w:r>
            <w:bookmarkStart w:id="13" w:name="_Toc49955462"/>
            <w:r w:rsidR="001E1F5A">
              <w:t>Connector Definitions</w:t>
            </w:r>
            <w:bookmarkEnd w:id="13"/>
          </w:p>
          <w:p w14:paraId="7AFF6EF9" w14:textId="5F327D20" w:rsidR="00132707" w:rsidRDefault="001E1F5A" w:rsidP="000A7C6B">
            <w:r>
              <w:t>No Data</w:t>
            </w:r>
          </w:p>
          <w:p w14:paraId="3451514D" w14:textId="1D0567FB" w:rsidR="00EF37BF" w:rsidRPr="009C0A33" w:rsidRDefault="00EF37BF" w:rsidP="000A7C6B"/>
          <w:p w14:paraId="188BBE66" w14:textId="77777777" w:rsidR="000F2729" w:rsidRDefault="000F2729" w:rsidP="000A7C6B"/>
          <w:p w14:paraId="44141197" w14:textId="7372D907" w:rsidR="00E12C21" w:rsidRDefault="00E12C21" w:rsidP="000A7C6B"/>
          <w:p w14:paraId="41BB01C4" w14:textId="5A559709" w:rsidR="00132707" w:rsidRDefault="00132707" w:rsidP="000A7C6B"/>
        </w:tc>
      </w:tr>
    </w:tbl>
    <w:p w14:paraId="27F61AF9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6E88F7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27BE980" w14:textId="3F965C4C" w:rsidR="00104BD8" w:rsidRDefault="001E1F5A" w:rsidP="001E1F5A">
            <w:pPr>
              <w:pStyle w:val="Heading1"/>
              <w:outlineLvl w:val="0"/>
            </w:pPr>
            <w:bookmarkStart w:id="14" w:name="_Toc49955463"/>
            <w:r>
              <w:t>Contact Information</w:t>
            </w:r>
            <w:bookmarkEnd w:id="14"/>
          </w:p>
          <w:p w14:paraId="46B9BC8D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52939BB5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833A06" w14:textId="1185C429" w:rsidR="002B4DE8" w:rsidRDefault="001E1F5A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55D8FC" w14:textId="7C8D8C61" w:rsidR="002B4DE8" w:rsidRDefault="001E1F5A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722F76" w14:textId="48E25E02" w:rsidR="002B4DE8" w:rsidRDefault="001E1F5A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14:paraId="0498CE42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C9406E" w14:textId="5ECBBB8B" w:rsidR="002B4DE8" w:rsidRPr="00211C62" w:rsidRDefault="001E1F5A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5AB96EFC" w14:textId="5E01719B" w:rsidR="002B4DE8" w:rsidRPr="000B04D4" w:rsidRDefault="001E1F5A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87032FA" wp14:editId="027DE28C">
                        <wp:extent cx="2445385" cy="1179195"/>
                        <wp:effectExtent l="0" t="0" r="0" b="1905"/>
                        <wp:docPr id="29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179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0062079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6E3AE23" w14:textId="77C0A996" w:rsidR="0017091B" w:rsidRPr="00BE6656" w:rsidRDefault="001E1F5A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79C4078" w14:textId="3536E41E" w:rsidR="0017091B" w:rsidRPr="00BE6656" w:rsidRDefault="001E1F5A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1E1F5A" w14:paraId="6741BEE1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DBF9D3" w14:textId="6044B971" w:rsidR="001E1F5A" w:rsidRDefault="001E1F5A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0BD045" w14:textId="478B1FFB" w:rsidR="001E1F5A" w:rsidRDefault="001E1F5A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1E1F5A" w14:paraId="4E383B62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CCDD50" w14:textId="5E4B03AE" w:rsidR="001E1F5A" w:rsidRDefault="001E1F5A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531ACE" w14:textId="7ED90552" w:rsidR="001E1F5A" w:rsidRDefault="001E1F5A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Compatible mesh</w:t>
                        </w:r>
                      </w:p>
                    </w:tc>
                  </w:tr>
                </w:tbl>
                <w:p w14:paraId="4BC94CEC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97A39F2" w14:textId="0C119783" w:rsidR="00104BD8" w:rsidRDefault="00104BD8" w:rsidP="000A7C6B">
            <w:pPr>
              <w:rPr>
                <w:rStyle w:val="A3"/>
              </w:rPr>
            </w:pPr>
          </w:p>
          <w:p w14:paraId="310DBBC0" w14:textId="77777777" w:rsidR="00104BD8" w:rsidRDefault="00104BD8" w:rsidP="000A7C6B"/>
        </w:tc>
      </w:tr>
    </w:tbl>
    <w:p w14:paraId="52D586F9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DF5216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4A7F345" w14:textId="64B64B51" w:rsidR="00A61A59" w:rsidRDefault="001E1F5A" w:rsidP="000A7C6B">
            <w:pPr>
              <w:pStyle w:val="Heading1"/>
              <w:outlineLvl w:val="0"/>
            </w:pPr>
            <w:bookmarkStart w:id="15" w:name="_Toc49955464"/>
            <w:r>
              <w:lastRenderedPageBreak/>
              <w:t>Mesh information</w:t>
            </w:r>
            <w:bookmarkEnd w:id="15"/>
          </w:p>
          <w:p w14:paraId="7D6A3160" w14:textId="202673FE" w:rsidR="00A61A59" w:rsidRPr="00F077CB" w:rsidRDefault="001E1F5A" w:rsidP="000A7C6B">
            <w:r>
              <w:t>No Data</w:t>
            </w:r>
          </w:p>
        </w:tc>
      </w:tr>
    </w:tbl>
    <w:p w14:paraId="700EDA5C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835E168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4DBDDF5" w14:textId="76137D5B" w:rsidR="002C53F9" w:rsidRDefault="001E1F5A" w:rsidP="000A7C6B">
            <w:pPr>
              <w:pStyle w:val="Heading1"/>
              <w:outlineLvl w:val="0"/>
            </w:pPr>
            <w:bookmarkStart w:id="16" w:name="_Toc49955465"/>
            <w:r>
              <w:t>Sensor Details</w:t>
            </w:r>
            <w:bookmarkEnd w:id="16"/>
          </w:p>
          <w:p w14:paraId="38FE8B61" w14:textId="5B253861" w:rsidR="002C53F9" w:rsidRPr="00F077CB" w:rsidRDefault="001E1F5A" w:rsidP="000A7C6B">
            <w:r>
              <w:t>No Data</w:t>
            </w:r>
          </w:p>
        </w:tc>
      </w:tr>
    </w:tbl>
    <w:p w14:paraId="66150C19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483CA30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0A7742B" w14:textId="34A8E926" w:rsidR="005F5B79" w:rsidRPr="000B04D4" w:rsidRDefault="001E1F5A" w:rsidP="001E1F5A">
            <w:pPr>
              <w:pStyle w:val="Heading1"/>
              <w:outlineLvl w:val="0"/>
            </w:pPr>
            <w:bookmarkStart w:id="17" w:name="_Toc49955466"/>
            <w:r>
              <w:t>Resultant Forces</w:t>
            </w:r>
            <w:bookmarkEnd w:id="17"/>
          </w:p>
          <w:p w14:paraId="2DDE67B0" w14:textId="146A4427" w:rsidR="005F5B79" w:rsidRDefault="001E1F5A" w:rsidP="000A7C6B">
            <w:r>
              <w:t>No Data</w:t>
            </w:r>
          </w:p>
        </w:tc>
      </w:tr>
      <w:tr w:rsidR="005F5B79" w14:paraId="20268C21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B94A263" w14:textId="63CBE20D" w:rsidR="005F5B79" w:rsidRDefault="005F5B79" w:rsidP="000A7C6B">
            <w:bookmarkStart w:id="18" w:name="_Toc243733151"/>
            <w:bookmarkStart w:id="19" w:name="_Toc245020119"/>
            <w:bookmarkStart w:id="20" w:name="_Toc245020151"/>
          </w:p>
        </w:tc>
      </w:tr>
      <w:bookmarkEnd w:id="18"/>
      <w:bookmarkEnd w:id="19"/>
      <w:bookmarkEnd w:id="20"/>
    </w:tbl>
    <w:p w14:paraId="01DA9181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0DF073BD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F76DD52" w14:textId="1A675343" w:rsidR="0050542D" w:rsidRPr="001E1F5A" w:rsidRDefault="001E1F5A" w:rsidP="001E1F5A">
            <w:pPr>
              <w:pStyle w:val="Heading1"/>
              <w:outlineLvl w:val="0"/>
            </w:pPr>
            <w:bookmarkStart w:id="21" w:name="_Toc49955467"/>
            <w:r>
              <w:t>Beams</w:t>
            </w:r>
            <w:bookmarkEnd w:id="21"/>
          </w:p>
          <w:p w14:paraId="277350D3" w14:textId="6EB24156" w:rsidR="00EC2432" w:rsidRDefault="001E1F5A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C94DF44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2A0AAB59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6462A17" w14:textId="4A18D5FA" w:rsidR="00EC2432" w:rsidRDefault="001E1F5A" w:rsidP="000A7C6B">
            <w:pPr>
              <w:pStyle w:val="Heading1"/>
              <w:outlineLvl w:val="0"/>
            </w:pPr>
            <w:bookmarkStart w:id="22" w:name="_Toc49955468"/>
            <w:bookmarkStart w:id="23" w:name="_Toc243733152"/>
            <w:bookmarkStart w:id="24" w:name="_Toc245020120"/>
            <w:bookmarkStart w:id="25" w:name="_Toc245020152"/>
            <w:r>
              <w:t>Study Results</w:t>
            </w:r>
            <w:bookmarkEnd w:id="22"/>
          </w:p>
          <w:p w14:paraId="3814CEDE" w14:textId="35D5B3D5" w:rsidR="00EC2432" w:rsidRPr="000B04D4" w:rsidRDefault="001E1F5A" w:rsidP="000A7C6B">
            <w:r>
              <w:t>No Data</w:t>
            </w:r>
          </w:p>
          <w:bookmarkEnd w:id="23"/>
          <w:bookmarkEnd w:id="24"/>
          <w:bookmarkEnd w:id="25"/>
          <w:p w14:paraId="241A8FC8" w14:textId="7831763A" w:rsidR="00EC2432" w:rsidRDefault="00EC2432" w:rsidP="000A7C6B"/>
        </w:tc>
      </w:tr>
    </w:tbl>
    <w:p w14:paraId="765C37F1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14:paraId="61E5D3A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B088BBF" w14:textId="608B1D63" w:rsidR="000B1701" w:rsidRDefault="001E1F5A" w:rsidP="001E1F5A">
            <w:pPr>
              <w:pStyle w:val="Heading1"/>
              <w:outlineLvl w:val="0"/>
            </w:pPr>
            <w:bookmarkStart w:id="26" w:name="_Toc49955469"/>
            <w:r>
              <w:t>Conclusion</w:t>
            </w:r>
            <w:bookmarkEnd w:id="26"/>
          </w:p>
        </w:tc>
      </w:tr>
    </w:tbl>
    <w:p w14:paraId="22A43A4C" w14:textId="39CAAF7A" w:rsidR="00AC3438" w:rsidRPr="00AC3438" w:rsidRDefault="00AC3438" w:rsidP="00FE0924"/>
    <w:sectPr w:rsidR="00AC3438" w:rsidRPr="00AC3438" w:rsidSect="001E1F5A">
      <w:footerReference w:type="default" r:id="rId34"/>
      <w:footerReference w:type="first" r:id="rId3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D6CFA" w14:textId="77777777" w:rsidR="00BF3003" w:rsidRDefault="00BF3003" w:rsidP="00F25CD7">
      <w:pPr>
        <w:spacing w:after="0" w:line="240" w:lineRule="auto"/>
      </w:pPr>
      <w:r>
        <w:separator/>
      </w:r>
    </w:p>
  </w:endnote>
  <w:endnote w:type="continuationSeparator" w:id="0">
    <w:p w14:paraId="2C7416FB" w14:textId="77777777" w:rsidR="00BF3003" w:rsidRDefault="00BF300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14:paraId="556F8BF8" w14:textId="77777777" w:rsidTr="003E1AE9">
      <w:tc>
        <w:tcPr>
          <w:tcW w:w="867" w:type="pct"/>
        </w:tcPr>
        <w:p w14:paraId="7B5A3F13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24029FB" wp14:editId="12973F4A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032A52D" w14:textId="36207AF5" w:rsidR="00DC4D2F" w:rsidRDefault="001E1F5A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41F79121" w14:textId="5659F310" w:rsidR="00DC4D2F" w:rsidRDefault="001E1F5A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Assem1</w:t>
          </w:r>
        </w:p>
      </w:tc>
      <w:tc>
        <w:tcPr>
          <w:tcW w:w="0" w:type="auto"/>
          <w:vAlign w:val="bottom"/>
        </w:tcPr>
        <w:p w14:paraId="51877A66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33599F08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6E1D9DEE" w14:textId="77777777" w:rsidTr="00BF0BC4">
      <w:tc>
        <w:tcPr>
          <w:tcW w:w="1908" w:type="dxa"/>
        </w:tcPr>
        <w:p w14:paraId="5BCBC1CF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F63C573" wp14:editId="419A9A84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2D7100C" w14:textId="37161B07" w:rsidR="00DC4D2F" w:rsidRDefault="001E1F5A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7F8F5AC5" w14:textId="35F269A5" w:rsidR="00DC4D2F" w:rsidRDefault="001E1F5A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Assem1</w:t>
          </w:r>
        </w:p>
      </w:tc>
      <w:tc>
        <w:tcPr>
          <w:tcW w:w="360" w:type="dxa"/>
          <w:vAlign w:val="bottom"/>
        </w:tcPr>
        <w:p w14:paraId="399A4388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140B863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CE907" w14:textId="77777777" w:rsidR="00BF3003" w:rsidRDefault="00BF3003" w:rsidP="00F25CD7">
      <w:pPr>
        <w:spacing w:after="0" w:line="240" w:lineRule="auto"/>
      </w:pPr>
      <w:r>
        <w:separator/>
      </w:r>
    </w:p>
  </w:footnote>
  <w:footnote w:type="continuationSeparator" w:id="0">
    <w:p w14:paraId="4A03797E" w14:textId="77777777" w:rsidR="00BF3003" w:rsidRDefault="00BF300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1F5A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1F5A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3003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1A8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B3762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C7A6"/>
  <w15:docId w15:val="{3B318FB2-DF92-421F-A913-23F90599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Desktop\UVic%20ROcket\Model%20rocket%20pocket%20file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48785-F77C-4300-A926-F08FDFDF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9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jonas de hoog</dc:creator>
  <cp:lastModifiedBy>Jonas de Hoog</cp:lastModifiedBy>
  <cp:revision>2</cp:revision>
  <dcterms:created xsi:type="dcterms:W3CDTF">2020-09-02T23:11:00Z</dcterms:created>
  <dcterms:modified xsi:type="dcterms:W3CDTF">2020-09-02T23:11:00Z</dcterms:modified>
</cp:coreProperties>
</file>